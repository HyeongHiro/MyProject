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66268B" w14:textId="77777777" w:rsidR="00E51492" w:rsidRDefault="00E51492" w:rsidP="00E51492">
      <w:pPr>
        <w:pStyle w:val="Heading1"/>
        <w:numPr>
          <w:ilvl w:val="0"/>
          <w:numId w:val="0"/>
        </w:numPr>
        <w:ind w:left="432" w:hanging="432"/>
        <w:jc w:val="center"/>
      </w:pPr>
      <w:r>
        <w:t>INFORM8 TECHNICAL SPECIFICATION</w:t>
      </w:r>
    </w:p>
    <w:p w14:paraId="2FE18E52" w14:textId="77777777" w:rsidR="00E51492" w:rsidRDefault="00E51492" w:rsidP="00E51492">
      <w:pPr>
        <w:jc w:val="center"/>
      </w:pPr>
    </w:p>
    <w:p w14:paraId="7B1DA1F3" w14:textId="77777777" w:rsidR="00E51492" w:rsidRDefault="00E51492" w:rsidP="00E51492">
      <w:pPr>
        <w:jc w:val="center"/>
      </w:pPr>
    </w:p>
    <w:p w14:paraId="3ADAD007" w14:textId="77777777" w:rsidR="00E51492" w:rsidRDefault="00E51492" w:rsidP="00E51492">
      <w:pPr>
        <w:jc w:val="center"/>
      </w:pPr>
    </w:p>
    <w:p w14:paraId="776B73FB" w14:textId="77777777" w:rsidR="00E51492" w:rsidRDefault="00E51492" w:rsidP="00E51492">
      <w:pPr>
        <w:pStyle w:val="Heading2"/>
        <w:numPr>
          <w:ilvl w:val="0"/>
          <w:numId w:val="0"/>
        </w:numPr>
        <w:ind w:left="576" w:hanging="576"/>
        <w:jc w:val="center"/>
      </w:pPr>
      <w:r>
        <w:t>SENCHA TOUCH MOBILE APP</w:t>
      </w:r>
    </w:p>
    <w:p w14:paraId="704D6369" w14:textId="77777777" w:rsidR="00E51492" w:rsidRDefault="00E51492" w:rsidP="00E51492">
      <w:pPr>
        <w:pStyle w:val="Heading2"/>
        <w:numPr>
          <w:ilvl w:val="0"/>
          <w:numId w:val="0"/>
        </w:numPr>
        <w:jc w:val="center"/>
      </w:pPr>
      <w:r>
        <w:t>APPLICATION SCREENS</w:t>
      </w:r>
    </w:p>
    <w:p w14:paraId="63EB9D77" w14:textId="77777777" w:rsidR="00E51492" w:rsidRDefault="00E51492" w:rsidP="00E51492">
      <w:pPr>
        <w:pStyle w:val="Heading2"/>
        <w:numPr>
          <w:ilvl w:val="0"/>
          <w:numId w:val="0"/>
        </w:numPr>
        <w:jc w:val="center"/>
      </w:pPr>
      <w:r>
        <w:t>JAVASCRIPT CODING STANDARDS</w:t>
      </w:r>
    </w:p>
    <w:p w14:paraId="6104D4D7" w14:textId="77777777" w:rsidR="00E51492" w:rsidRDefault="00E51492" w:rsidP="00E51492"/>
    <w:p w14:paraId="11662A8E" w14:textId="77777777" w:rsidR="00E51492" w:rsidRDefault="00E51492" w:rsidP="00E51492"/>
    <w:p w14:paraId="177B3306" w14:textId="77777777" w:rsidR="00E51492" w:rsidRDefault="00E51492" w:rsidP="00E51492"/>
    <w:p w14:paraId="6C6131D0" w14:textId="77777777" w:rsidR="00E51492" w:rsidRDefault="00E51492" w:rsidP="00E51492"/>
    <w:p w14:paraId="67C0E116" w14:textId="77777777" w:rsidR="00E51492" w:rsidRDefault="00E51492" w:rsidP="00E51492"/>
    <w:p w14:paraId="6D87F1D0" w14:textId="77777777" w:rsidR="00E51492" w:rsidRDefault="00E51492" w:rsidP="00E51492"/>
    <w:p w14:paraId="1354BD30" w14:textId="77777777" w:rsidR="00E51492" w:rsidRDefault="00E51492" w:rsidP="00E5149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36"/>
      </w:tblGrid>
      <w:tr w:rsidR="00E51492" w14:paraId="1DAE2C42" w14:textId="77777777" w:rsidTr="001F44AD">
        <w:trPr>
          <w:trHeight w:val="2060"/>
          <w:jc w:val="center"/>
        </w:trPr>
        <w:tc>
          <w:tcPr>
            <w:tcW w:w="5336" w:type="dxa"/>
          </w:tcPr>
          <w:p w14:paraId="34EAA165" w14:textId="77777777" w:rsidR="00E51492" w:rsidRDefault="00E51492" w:rsidP="001F44AD"/>
          <w:p w14:paraId="283E7A0F" w14:textId="77777777" w:rsidR="00E51492" w:rsidRPr="003920FB" w:rsidRDefault="00E51492" w:rsidP="001F44AD">
            <w:pPr>
              <w:jc w:val="center"/>
            </w:pPr>
            <w:r w:rsidRPr="003920FB">
              <w:t>© Copyright Inform8 2011</w:t>
            </w:r>
          </w:p>
          <w:p w14:paraId="7FDD472B" w14:textId="77777777" w:rsidR="00E51492" w:rsidRPr="003920FB" w:rsidRDefault="00E51492" w:rsidP="001F44AD">
            <w:pPr>
              <w:jc w:val="center"/>
            </w:pPr>
          </w:p>
          <w:p w14:paraId="670045E3" w14:textId="77777777" w:rsidR="00E51492" w:rsidRPr="003920FB" w:rsidRDefault="00E51492" w:rsidP="001F44AD"/>
          <w:p w14:paraId="10860CAE" w14:textId="77777777" w:rsidR="00E51492" w:rsidRPr="003920FB" w:rsidRDefault="00E51492" w:rsidP="001F44AD">
            <w:pPr>
              <w:jc w:val="center"/>
            </w:pPr>
            <w:r w:rsidRPr="003920FB">
              <w:t>This document is confidential;</w:t>
            </w:r>
            <w:r>
              <w:t xml:space="preserve"> if you have received this </w:t>
            </w:r>
            <w:r w:rsidRPr="003920FB">
              <w:t>document without permission please discard</w:t>
            </w:r>
            <w:r>
              <w:t xml:space="preserve"> immediately</w:t>
            </w:r>
            <w:r w:rsidRPr="003920FB">
              <w:t>.</w:t>
            </w:r>
          </w:p>
          <w:p w14:paraId="01A12251" w14:textId="77777777" w:rsidR="00E51492" w:rsidRDefault="00E51492" w:rsidP="001F44AD"/>
        </w:tc>
      </w:tr>
    </w:tbl>
    <w:p w14:paraId="3DE4A79C" w14:textId="77777777" w:rsidR="00E51492" w:rsidRPr="003920FB" w:rsidRDefault="00E51492" w:rsidP="00E51492"/>
    <w:p w14:paraId="07FEE387" w14:textId="77777777" w:rsidR="00E51492" w:rsidRDefault="00E51492" w:rsidP="00E51492"/>
    <w:p w14:paraId="586B77BA" w14:textId="77777777" w:rsidR="00E51492" w:rsidRDefault="00E51492" w:rsidP="00E51492"/>
    <w:p w14:paraId="2DDCF190" w14:textId="77777777" w:rsidR="00E51492" w:rsidRDefault="00E51492" w:rsidP="00E51492"/>
    <w:p w14:paraId="102BF6BC" w14:textId="77777777" w:rsidR="00E51492" w:rsidRDefault="00E51492" w:rsidP="00E51492"/>
    <w:p w14:paraId="01A54079" w14:textId="77777777" w:rsidR="00E51492" w:rsidRDefault="00E51492" w:rsidP="00E51492"/>
    <w:p w14:paraId="3BA721F2" w14:textId="77777777" w:rsidR="00E51492" w:rsidRDefault="00E51492" w:rsidP="00E51492"/>
    <w:p w14:paraId="15CE1F67" w14:textId="77777777" w:rsidR="00E51492" w:rsidRPr="003B3E56" w:rsidRDefault="00E51492" w:rsidP="00E51492"/>
    <w:p w14:paraId="1F97733C" w14:textId="77777777" w:rsidR="003B3E56" w:rsidRPr="003B3E56" w:rsidRDefault="003B3E56" w:rsidP="003B3E56">
      <w:pPr>
        <w:rPr>
          <w:i/>
        </w:rPr>
      </w:pPr>
      <w:r w:rsidRPr="003B3E56">
        <w:rPr>
          <w:i/>
        </w:rPr>
        <w:t>Revisions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"/>
        <w:gridCol w:w="1934"/>
        <w:gridCol w:w="5573"/>
      </w:tblGrid>
      <w:tr w:rsidR="002E64BC" w14:paraId="17E36157" w14:textId="77777777" w:rsidTr="00ED3DA0">
        <w:tc>
          <w:tcPr>
            <w:tcW w:w="1009" w:type="dxa"/>
          </w:tcPr>
          <w:p w14:paraId="102C7CD9" w14:textId="77777777" w:rsidR="002E64BC" w:rsidRPr="00ED3DA0" w:rsidRDefault="002E64BC" w:rsidP="002E64BC">
            <w:pPr>
              <w:rPr>
                <w:sz w:val="20"/>
                <w:szCs w:val="20"/>
              </w:rPr>
            </w:pPr>
            <w:r w:rsidRPr="00ED3DA0">
              <w:rPr>
                <w:sz w:val="20"/>
                <w:szCs w:val="20"/>
              </w:rPr>
              <w:t>1.0</w:t>
            </w:r>
          </w:p>
        </w:tc>
        <w:tc>
          <w:tcPr>
            <w:tcW w:w="1934" w:type="dxa"/>
          </w:tcPr>
          <w:p w14:paraId="15BE3F37" w14:textId="4548069F" w:rsidR="002E64BC" w:rsidRPr="00ED3DA0" w:rsidRDefault="005F0361" w:rsidP="002E64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RH – 24</w:t>
            </w:r>
            <w:r w:rsidRPr="005F0361"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June</w:t>
            </w:r>
            <w:bookmarkStart w:id="0" w:name="_GoBack"/>
            <w:bookmarkEnd w:id="0"/>
          </w:p>
        </w:tc>
        <w:tc>
          <w:tcPr>
            <w:tcW w:w="5573" w:type="dxa"/>
          </w:tcPr>
          <w:p w14:paraId="3E8BE52A" w14:textId="77777777" w:rsidR="002E64BC" w:rsidRPr="00ED3DA0" w:rsidRDefault="002E64BC" w:rsidP="002E64BC">
            <w:pPr>
              <w:jc w:val="center"/>
              <w:rPr>
                <w:sz w:val="20"/>
                <w:szCs w:val="20"/>
              </w:rPr>
            </w:pPr>
            <w:r w:rsidRPr="00ED3DA0">
              <w:rPr>
                <w:sz w:val="20"/>
                <w:szCs w:val="20"/>
              </w:rPr>
              <w:t>Description</w:t>
            </w:r>
          </w:p>
        </w:tc>
      </w:tr>
      <w:tr w:rsidR="002E64BC" w14:paraId="226FD976" w14:textId="77777777" w:rsidTr="00ED3DA0">
        <w:tc>
          <w:tcPr>
            <w:tcW w:w="1009" w:type="dxa"/>
          </w:tcPr>
          <w:p w14:paraId="0919FB5C" w14:textId="77777777" w:rsidR="002E64BC" w:rsidRPr="00ED3DA0" w:rsidRDefault="002E64BC" w:rsidP="002E64B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44CCA71A" w14:textId="77777777" w:rsidR="002E64BC" w:rsidRPr="00ED3DA0" w:rsidRDefault="002E64BC" w:rsidP="002E64B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573" w:type="dxa"/>
          </w:tcPr>
          <w:p w14:paraId="7A337080" w14:textId="77777777" w:rsidR="002E64BC" w:rsidRPr="00ED3DA0" w:rsidRDefault="002E64BC" w:rsidP="002E64BC">
            <w:pPr>
              <w:jc w:val="center"/>
              <w:rPr>
                <w:sz w:val="20"/>
                <w:szCs w:val="20"/>
              </w:rPr>
            </w:pPr>
          </w:p>
        </w:tc>
      </w:tr>
      <w:tr w:rsidR="002E64BC" w14:paraId="0414F81A" w14:textId="77777777" w:rsidTr="00ED3DA0">
        <w:tc>
          <w:tcPr>
            <w:tcW w:w="1009" w:type="dxa"/>
          </w:tcPr>
          <w:p w14:paraId="37F63A31" w14:textId="77777777" w:rsidR="002E64BC" w:rsidRPr="00ED3DA0" w:rsidRDefault="002E64BC" w:rsidP="002E64B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7C2337B9" w14:textId="77777777" w:rsidR="002E64BC" w:rsidRPr="00ED3DA0" w:rsidRDefault="002E64BC" w:rsidP="002E64B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573" w:type="dxa"/>
          </w:tcPr>
          <w:p w14:paraId="6E1DB0CF" w14:textId="77777777" w:rsidR="002E64BC" w:rsidRPr="00ED3DA0" w:rsidRDefault="002E64BC" w:rsidP="002E64BC">
            <w:pPr>
              <w:jc w:val="center"/>
              <w:rPr>
                <w:sz w:val="20"/>
                <w:szCs w:val="20"/>
              </w:rPr>
            </w:pPr>
          </w:p>
        </w:tc>
      </w:tr>
      <w:tr w:rsidR="002E64BC" w14:paraId="5E77B246" w14:textId="77777777" w:rsidTr="00ED3DA0">
        <w:tc>
          <w:tcPr>
            <w:tcW w:w="1009" w:type="dxa"/>
          </w:tcPr>
          <w:p w14:paraId="337EBD83" w14:textId="77777777" w:rsidR="002E64BC" w:rsidRPr="00ED3DA0" w:rsidRDefault="002E64BC" w:rsidP="002E64B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34" w:type="dxa"/>
          </w:tcPr>
          <w:p w14:paraId="203909AF" w14:textId="77777777" w:rsidR="002E64BC" w:rsidRPr="00ED3DA0" w:rsidRDefault="002E64BC" w:rsidP="002E64B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573" w:type="dxa"/>
          </w:tcPr>
          <w:p w14:paraId="47352FCD" w14:textId="77777777" w:rsidR="002E64BC" w:rsidRPr="00ED3DA0" w:rsidRDefault="002E64BC" w:rsidP="002E64BC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0FF095D" w14:textId="77777777" w:rsidR="0094410A" w:rsidRDefault="0094410A" w:rsidP="002E64BC">
      <w:pPr>
        <w:jc w:val="center"/>
      </w:pPr>
    </w:p>
    <w:p w14:paraId="4316F7C5" w14:textId="77777777" w:rsidR="0094410A" w:rsidRDefault="0094410A">
      <w:r>
        <w:br w:type="page"/>
      </w:r>
    </w:p>
    <w:p w14:paraId="6D61C42E" w14:textId="3114969E" w:rsidR="00AD5720" w:rsidRDefault="00AD5720" w:rsidP="0094410A">
      <w:pPr>
        <w:pStyle w:val="Heading1"/>
      </w:pPr>
      <w:r>
        <w:lastRenderedPageBreak/>
        <w:t>COPYRIGHT</w:t>
      </w:r>
    </w:p>
    <w:p w14:paraId="7DE2FAF8" w14:textId="3CB026ED" w:rsidR="00AD5720" w:rsidRDefault="00AD5720" w:rsidP="00AD5720">
      <w:r>
        <w:t xml:space="preserve">The copyright, intellectual property of the designs, implementation and this document remain the property of Inform8. </w:t>
      </w:r>
    </w:p>
    <w:p w14:paraId="07C2F88E" w14:textId="77777777" w:rsidR="00AD5720" w:rsidRDefault="00AD5720" w:rsidP="00AD5720"/>
    <w:p w14:paraId="5AB01B4F" w14:textId="1126F1E3" w:rsidR="00AD5720" w:rsidRPr="00AD5720" w:rsidRDefault="00AD5720" w:rsidP="00AD5720">
      <w:r>
        <w:t xml:space="preserve">The consultant will be required to sign a copyright, and non-disclosure agreement </w:t>
      </w:r>
    </w:p>
    <w:p w14:paraId="632C293D" w14:textId="77777777" w:rsidR="002E64BC" w:rsidRDefault="00E51492" w:rsidP="0094410A">
      <w:pPr>
        <w:pStyle w:val="Heading1"/>
      </w:pPr>
      <w:r>
        <w:t>SENCHA TOUCH SCREENS</w:t>
      </w:r>
    </w:p>
    <w:p w14:paraId="3036FFD9" w14:textId="77777777" w:rsidR="00C86261" w:rsidRDefault="00C86261">
      <w:r>
        <w:t>Inform8 is building a mobile application for its client.</w:t>
      </w:r>
    </w:p>
    <w:p w14:paraId="4901F6E2" w14:textId="77777777" w:rsidR="00C86261" w:rsidRDefault="00C86261"/>
    <w:p w14:paraId="33352BF9" w14:textId="19E4CF98" w:rsidR="008611D1" w:rsidRDefault="00C86261">
      <w:r>
        <w:t>The contracting agent will be required to build a series of Sencha Touch screens to the following standards.</w:t>
      </w:r>
    </w:p>
    <w:p w14:paraId="375C48AB" w14:textId="77777777" w:rsidR="00C86261" w:rsidRDefault="00C86261"/>
    <w:p w14:paraId="255B8975" w14:textId="77777777" w:rsidR="004140B4" w:rsidRDefault="004140B4"/>
    <w:p w14:paraId="277D5E45" w14:textId="289DE66E" w:rsidR="00966D62" w:rsidRDefault="00966D62" w:rsidP="00966D62">
      <w:pPr>
        <w:pStyle w:val="Heading2"/>
      </w:pPr>
      <w:r>
        <w:t>Client 2 char namespace prefix</w:t>
      </w:r>
    </w:p>
    <w:p w14:paraId="5CEDC4A5" w14:textId="08671EC1" w:rsidR="00966D62" w:rsidRDefault="00966D62" w:rsidP="00966D62">
      <w:r>
        <w:t xml:space="preserve">All client files will be named &amp; stored using a two character name prefix. </w:t>
      </w:r>
    </w:p>
    <w:p w14:paraId="5B639DEA" w14:textId="77777777" w:rsidR="003B6F52" w:rsidRDefault="003B6F52" w:rsidP="00966D62"/>
    <w:p w14:paraId="17ADFDBD" w14:textId="1D03BE91" w:rsidR="003B6F52" w:rsidRDefault="003B6F52" w:rsidP="003B6F52">
      <w:pPr>
        <w:pStyle w:val="Heading3"/>
      </w:pPr>
      <w:r>
        <w:t xml:space="preserve">Namespace </w:t>
      </w:r>
    </w:p>
    <w:p w14:paraId="0E48E19B" w14:textId="33B2908D" w:rsidR="003B6F52" w:rsidRDefault="003B6F52" w:rsidP="003B6F52">
      <w:r>
        <w:t>xx.SECTION.CATEGORY.NAME.js</w:t>
      </w:r>
    </w:p>
    <w:p w14:paraId="3587B536" w14:textId="4FC52EA7" w:rsidR="005F5B09" w:rsidRDefault="005F5B09" w:rsidP="005F5B09">
      <w:pPr>
        <w:pStyle w:val="Heading3"/>
      </w:pPr>
      <w:r>
        <w:t>Directory</w:t>
      </w:r>
    </w:p>
    <w:p w14:paraId="323FAC63" w14:textId="40693D4C" w:rsidR="005F5B09" w:rsidRDefault="005F5B09" w:rsidP="005F5B09">
      <w:r>
        <w:t>js/xx/SECTION/CATEGORY/NAME.js</w:t>
      </w:r>
    </w:p>
    <w:p w14:paraId="46F50262" w14:textId="77777777" w:rsidR="005F5B09" w:rsidRDefault="005F5B09" w:rsidP="005F5B09"/>
    <w:p w14:paraId="20616254" w14:textId="289D242F" w:rsidR="005F5B09" w:rsidRPr="005F5B09" w:rsidRDefault="005F5B09" w:rsidP="005F5B09">
      <w:pPr>
        <w:rPr>
          <w:i/>
        </w:rPr>
      </w:pPr>
      <w:r w:rsidRPr="005F5B09">
        <w:rPr>
          <w:i/>
        </w:rPr>
        <w:t>Example:</w:t>
      </w:r>
    </w:p>
    <w:p w14:paraId="3A8AB57B" w14:textId="77777777" w:rsidR="005F5B09" w:rsidRDefault="005F5B09" w:rsidP="005F5B09">
      <w:pPr>
        <w:rPr>
          <w:b/>
        </w:rPr>
      </w:pPr>
    </w:p>
    <w:p w14:paraId="53060290" w14:textId="16126339" w:rsidR="005F5B09" w:rsidRPr="005F5B09" w:rsidRDefault="005F5B09" w:rsidP="005F5B09">
      <w:pPr>
        <w:rPr>
          <w:b/>
        </w:rPr>
      </w:pPr>
      <w:r w:rsidRPr="005F5B09">
        <w:rPr>
          <w:b/>
        </w:rPr>
        <w:t>Namespace</w:t>
      </w:r>
    </w:p>
    <w:p w14:paraId="2F81D8B2" w14:textId="2F16BB0B" w:rsidR="005F5B09" w:rsidRDefault="005F5B09" w:rsidP="005F5B09">
      <w:r>
        <w:t>i8.user.view.DetailsScreen</w:t>
      </w:r>
    </w:p>
    <w:p w14:paraId="0F4DE65A" w14:textId="77777777" w:rsidR="005F5B09" w:rsidRDefault="005F5B09" w:rsidP="005F5B09">
      <w:pPr>
        <w:rPr>
          <w:b/>
        </w:rPr>
      </w:pPr>
    </w:p>
    <w:p w14:paraId="2362F24B" w14:textId="02165E1C" w:rsidR="005F5B09" w:rsidRPr="005F5B09" w:rsidRDefault="005F5B09" w:rsidP="005F5B09">
      <w:pPr>
        <w:rPr>
          <w:b/>
        </w:rPr>
      </w:pPr>
      <w:r w:rsidRPr="005F5B09">
        <w:rPr>
          <w:b/>
        </w:rPr>
        <w:t>Directory</w:t>
      </w:r>
      <w:r>
        <w:rPr>
          <w:b/>
        </w:rPr>
        <w:t xml:space="preserve"> (Note: filename is lowercase)</w:t>
      </w:r>
    </w:p>
    <w:p w14:paraId="0F9637BD" w14:textId="7660FEA8" w:rsidR="00966D62" w:rsidRDefault="005F5B09">
      <w:r>
        <w:t>js/i8/user/view/detailsscreen.js</w:t>
      </w:r>
    </w:p>
    <w:p w14:paraId="08EC0C70" w14:textId="77777777" w:rsidR="003B6F52" w:rsidRDefault="003B6F52"/>
    <w:p w14:paraId="62A5D0D2" w14:textId="77777777" w:rsidR="003B6F52" w:rsidRDefault="003B6F52"/>
    <w:p w14:paraId="419A26A5" w14:textId="5BF8D3BD" w:rsidR="009E3301" w:rsidRDefault="009E3301" w:rsidP="009E3301">
      <w:pPr>
        <w:pStyle w:val="Heading2"/>
      </w:pPr>
      <w:r>
        <w:t>File Conventions</w:t>
      </w:r>
      <w:r w:rsidR="004E3C16">
        <w:t xml:space="preserve"> (cntnd)</w:t>
      </w:r>
    </w:p>
    <w:p w14:paraId="0A54B0B7" w14:textId="1E64229B" w:rsidR="009E3301" w:rsidRDefault="009E3301" w:rsidP="009E3301">
      <w:pPr>
        <w:pStyle w:val="Heading3"/>
      </w:pPr>
      <w:r>
        <w:t>Separate file per component</w:t>
      </w:r>
      <w:r w:rsidR="00BF0B8B">
        <w:t xml:space="preserve"> / panel</w:t>
      </w:r>
      <w:r>
        <w:t xml:space="preserve"> / screen</w:t>
      </w:r>
    </w:p>
    <w:p w14:paraId="373A7990" w14:textId="2F55FC78" w:rsidR="004C046F" w:rsidRDefault="004C046F" w:rsidP="00F55D27">
      <w:r>
        <w:t>A Javascript file for each Screen / Panel / Component</w:t>
      </w:r>
    </w:p>
    <w:p w14:paraId="5DA51481" w14:textId="373309BD" w:rsidR="009E3301" w:rsidRDefault="009E3301" w:rsidP="009E3301">
      <w:pPr>
        <w:pStyle w:val="Heading3"/>
      </w:pPr>
      <w:r>
        <w:t xml:space="preserve">Files named </w:t>
      </w:r>
      <w:r w:rsidR="00F55D27">
        <w:t>after</w:t>
      </w:r>
      <w:r>
        <w:t xml:space="preserve"> panel / screen</w:t>
      </w:r>
    </w:p>
    <w:p w14:paraId="4F7122E6" w14:textId="6DC17BA9" w:rsidR="00F55D27" w:rsidRPr="00F55D27" w:rsidRDefault="004E3C16" w:rsidP="00F55D27">
      <w:pPr>
        <w:pStyle w:val="ListParagraph"/>
        <w:numPr>
          <w:ilvl w:val="0"/>
          <w:numId w:val="5"/>
        </w:numPr>
      </w:pPr>
      <w:r>
        <w:t>xx</w:t>
      </w:r>
      <w:r w:rsidR="00F55D27">
        <w:t>.</w:t>
      </w:r>
      <w:r w:rsidR="00F55D27" w:rsidRPr="009E3301">
        <w:rPr>
          <w:b/>
        </w:rPr>
        <w:t>SECTION</w:t>
      </w:r>
      <w:r w:rsidR="00F55D27">
        <w:t>.view.</w:t>
      </w:r>
      <w:r w:rsidR="00F55D27" w:rsidRPr="009E3301">
        <w:rPr>
          <w:b/>
        </w:rPr>
        <w:t>SCREENNAME</w:t>
      </w:r>
    </w:p>
    <w:p w14:paraId="1260904F" w14:textId="7020D4C6" w:rsidR="00F55D27" w:rsidRPr="00F55D27" w:rsidRDefault="00F55D27" w:rsidP="00F55D27">
      <w:pPr>
        <w:pStyle w:val="ListParagraph"/>
        <w:numPr>
          <w:ilvl w:val="0"/>
          <w:numId w:val="5"/>
        </w:numPr>
      </w:pPr>
      <w:r w:rsidRPr="00F55D27">
        <w:rPr>
          <w:i/>
        </w:rPr>
        <w:t>FILE NAME</w:t>
      </w:r>
      <w:r>
        <w:t xml:space="preserve">: </w:t>
      </w:r>
      <w:r w:rsidRPr="009E3301">
        <w:rPr>
          <w:b/>
        </w:rPr>
        <w:t>SCREENNAME</w:t>
      </w:r>
      <w:r>
        <w:rPr>
          <w:b/>
        </w:rPr>
        <w:t>.JS</w:t>
      </w:r>
    </w:p>
    <w:p w14:paraId="790E559C" w14:textId="40C99F37" w:rsidR="009E3301" w:rsidRPr="009E3301" w:rsidRDefault="009E3301" w:rsidP="009A0DAD">
      <w:pPr>
        <w:pStyle w:val="Heading3"/>
      </w:pPr>
      <w:r>
        <w:t>Files stored in folders matching namespace</w:t>
      </w:r>
    </w:p>
    <w:p w14:paraId="61AB1930" w14:textId="6ED31F17" w:rsidR="009E3301" w:rsidRDefault="004140B4" w:rsidP="009E3301">
      <w:r>
        <w:t>js/</w:t>
      </w:r>
      <w:r w:rsidR="004E3C16">
        <w:t>xx</w:t>
      </w:r>
      <w:r>
        <w:t>/</w:t>
      </w:r>
      <w:r w:rsidRPr="009E3301">
        <w:rPr>
          <w:b/>
        </w:rPr>
        <w:t>SECTION</w:t>
      </w:r>
      <w:r>
        <w:rPr>
          <w:b/>
        </w:rPr>
        <w:t>/</w:t>
      </w:r>
      <w:r>
        <w:t>view/</w:t>
      </w:r>
    </w:p>
    <w:p w14:paraId="59170019" w14:textId="77777777" w:rsidR="009E3301" w:rsidRDefault="009E3301" w:rsidP="009E3301"/>
    <w:p w14:paraId="213A28C6" w14:textId="77777777" w:rsidR="004140B4" w:rsidRDefault="004140B4" w:rsidP="009E3301"/>
    <w:p w14:paraId="4F3AFF28" w14:textId="77777777" w:rsidR="004140B4" w:rsidRPr="009E3301" w:rsidRDefault="004140B4" w:rsidP="009E3301"/>
    <w:p w14:paraId="51C9721D" w14:textId="1664EC15" w:rsidR="009E3301" w:rsidRDefault="009E3301" w:rsidP="009E3301">
      <w:pPr>
        <w:pStyle w:val="Heading2"/>
      </w:pPr>
      <w:r>
        <w:t>Name Spacing</w:t>
      </w:r>
    </w:p>
    <w:p w14:paraId="7BF23840" w14:textId="38C1ACC8" w:rsidR="009E3301" w:rsidRDefault="009E3301" w:rsidP="009E3301">
      <w:pPr>
        <w:pStyle w:val="Heading3"/>
      </w:pPr>
      <w:r>
        <w:t>All screens will be name spaced</w:t>
      </w:r>
    </w:p>
    <w:p w14:paraId="626BB564" w14:textId="294CCC4E" w:rsidR="009E3301" w:rsidRDefault="00307197" w:rsidP="004140B4">
      <w:pPr>
        <w:pStyle w:val="ListParagraph"/>
        <w:numPr>
          <w:ilvl w:val="0"/>
          <w:numId w:val="5"/>
        </w:numPr>
      </w:pPr>
      <w:r>
        <w:t>xx</w:t>
      </w:r>
      <w:r w:rsidR="009E3301">
        <w:t>.</w:t>
      </w:r>
      <w:r w:rsidR="009E3301" w:rsidRPr="009E3301">
        <w:rPr>
          <w:b/>
        </w:rPr>
        <w:t>SECTION</w:t>
      </w:r>
      <w:r w:rsidR="009E3301">
        <w:t>.view.</w:t>
      </w:r>
      <w:r w:rsidR="009E3301" w:rsidRPr="009E3301">
        <w:rPr>
          <w:b/>
        </w:rPr>
        <w:t>SCREENNAME</w:t>
      </w:r>
    </w:p>
    <w:p w14:paraId="591AB643" w14:textId="77777777" w:rsidR="009E3301" w:rsidRDefault="009E3301"/>
    <w:p w14:paraId="1E8C9D3D" w14:textId="77777777" w:rsidR="004140B4" w:rsidRDefault="004140B4"/>
    <w:p w14:paraId="1378ED74" w14:textId="77777777" w:rsidR="004140B4" w:rsidRDefault="004140B4"/>
    <w:p w14:paraId="02546678" w14:textId="403B8C06" w:rsidR="009E3301" w:rsidRPr="009E3301" w:rsidRDefault="009E3301" w:rsidP="009E3301">
      <w:pPr>
        <w:pStyle w:val="Heading2"/>
      </w:pPr>
      <w:r>
        <w:t>Initialisation</w:t>
      </w:r>
    </w:p>
    <w:p w14:paraId="71E001BA" w14:textId="77777777" w:rsidR="009E3301" w:rsidRDefault="009E3301" w:rsidP="009E3301">
      <w:pPr>
        <w:pStyle w:val="Heading3"/>
      </w:pPr>
      <w:r>
        <w:t>All components / screens use lazy loading</w:t>
      </w:r>
    </w:p>
    <w:p w14:paraId="60ED70A4" w14:textId="34FF8BE0" w:rsidR="00897369" w:rsidRPr="00897369" w:rsidRDefault="00897369" w:rsidP="00897369">
      <w:r>
        <w:t>No components should be created at the time of the component being loaded.</w:t>
      </w:r>
    </w:p>
    <w:p w14:paraId="53DCCFA6" w14:textId="77777777" w:rsidR="009E3301" w:rsidRDefault="009E3301" w:rsidP="009E3301">
      <w:pPr>
        <w:pStyle w:val="Heading3"/>
      </w:pPr>
      <w:r>
        <w:t>All components have a constructor</w:t>
      </w:r>
    </w:p>
    <w:p w14:paraId="5CE86D8C" w14:textId="0C23892B" w:rsidR="00254A9E" w:rsidRDefault="00254A9E" w:rsidP="00254A9E">
      <w:r>
        <w:t>Where</w:t>
      </w:r>
      <w:r w:rsidR="00605B9D">
        <w:t xml:space="preserve"> any con</w:t>
      </w:r>
      <w:r w:rsidR="004C3EC3">
        <w:t>fig object is passed in and set here</w:t>
      </w:r>
      <w:r w:rsidR="0051025E">
        <w:t>.</w:t>
      </w:r>
    </w:p>
    <w:p w14:paraId="0211A4D7" w14:textId="77777777" w:rsidR="006E49CC" w:rsidRDefault="006E49CC" w:rsidP="00254A9E"/>
    <w:p w14:paraId="1B314CEE" w14:textId="4D6101A8" w:rsidR="00CF7A6A" w:rsidRPr="0013232B" w:rsidRDefault="00CF7A6A" w:rsidP="00254A9E">
      <w:pPr>
        <w:rPr>
          <w:b/>
        </w:rPr>
      </w:pPr>
      <w:r w:rsidRPr="0013232B">
        <w:rPr>
          <w:b/>
        </w:rPr>
        <w:t>Example</w:t>
      </w:r>
    </w:p>
    <w:p w14:paraId="7FC9C7E8" w14:textId="77777777" w:rsidR="006E49CC" w:rsidRDefault="006E49CC" w:rsidP="006E49CC">
      <w:r>
        <w:t xml:space="preserve">  constructor: function (options) {</w:t>
      </w:r>
    </w:p>
    <w:p w14:paraId="7B0702D1" w14:textId="6A8251C9" w:rsidR="006E49CC" w:rsidRDefault="006E49CC" w:rsidP="006E49CC">
      <w:r>
        <w:t xml:space="preserve">    this.ABC = options.ABC</w:t>
      </w:r>
    </w:p>
    <w:p w14:paraId="57040FB9" w14:textId="3A91070D" w:rsidR="006E49CC" w:rsidRDefault="00CF7A6A" w:rsidP="00CF7A6A">
      <w:r>
        <w:t xml:space="preserve"> </w:t>
      </w:r>
      <w:r w:rsidR="009D63C2">
        <w:t xml:space="preserve">    </w:t>
      </w:r>
      <w:r w:rsidR="00A41C1E">
        <w:t>xx</w:t>
      </w:r>
      <w:r w:rsidR="006E49CC">
        <w:t>.</w:t>
      </w:r>
      <w:r w:rsidR="006E49CC" w:rsidRPr="00CF7A6A">
        <w:rPr>
          <w:b/>
        </w:rPr>
        <w:t>SECTION</w:t>
      </w:r>
      <w:r w:rsidR="006E49CC">
        <w:t>.view.</w:t>
      </w:r>
      <w:r w:rsidR="006E49CC" w:rsidRPr="00CF7A6A">
        <w:rPr>
          <w:b/>
        </w:rPr>
        <w:t>SCREENNAME</w:t>
      </w:r>
      <w:r w:rsidR="006E49CC">
        <w:t>.superclass.constructor.call(this, options);</w:t>
      </w:r>
    </w:p>
    <w:p w14:paraId="79ED6F65" w14:textId="51DC1987" w:rsidR="006E49CC" w:rsidRPr="00254A9E" w:rsidRDefault="006E49CC" w:rsidP="006E49CC">
      <w:r>
        <w:t xml:space="preserve">  },</w:t>
      </w:r>
    </w:p>
    <w:p w14:paraId="4EF2CB96" w14:textId="77777777" w:rsidR="009E3301" w:rsidRDefault="009E3301" w:rsidP="009E3301">
      <w:pPr>
        <w:pStyle w:val="Heading3"/>
      </w:pPr>
      <w:r>
        <w:t>All panels and components are registered</w:t>
      </w:r>
    </w:p>
    <w:p w14:paraId="3A0C78BF" w14:textId="0D58A67E" w:rsidR="00E83CC9" w:rsidRDefault="00B51EC4" w:rsidP="00E83CC9">
      <w:r>
        <w:t>All panel</w:t>
      </w:r>
      <w:r w:rsidR="00E83CC9">
        <w:t xml:space="preserve">s which will be used on other screens </w:t>
      </w:r>
      <w:r w:rsidR="006E49CC">
        <w:t>must</w:t>
      </w:r>
      <w:r w:rsidR="00E83CC9">
        <w:t xml:space="preserve"> be registered using the sencha touch Ext.reg method.</w:t>
      </w:r>
      <w:r w:rsidR="002B6BEA">
        <w:t xml:space="preserve"> Register with the company namespace prefix and the screen name.</w:t>
      </w:r>
    </w:p>
    <w:p w14:paraId="71FD2A0D" w14:textId="77777777" w:rsidR="00E83CC9" w:rsidRDefault="00E83CC9" w:rsidP="00E83CC9"/>
    <w:p w14:paraId="216825E3" w14:textId="338227BE" w:rsidR="00E83CC9" w:rsidRPr="00E83CC9" w:rsidRDefault="00E83CC9" w:rsidP="00E83CC9">
      <w:pPr>
        <w:rPr>
          <w:i/>
        </w:rPr>
      </w:pPr>
      <w:r w:rsidRPr="00E83CC9">
        <w:rPr>
          <w:i/>
        </w:rPr>
        <w:t>EXAMPLE</w:t>
      </w:r>
    </w:p>
    <w:p w14:paraId="6113AABA" w14:textId="5B9F62C6" w:rsidR="00E83CC9" w:rsidRDefault="00E83CC9" w:rsidP="00E83CC9">
      <w:r w:rsidRPr="00E83CC9">
        <w:t>Ext.reg(</w:t>
      </w:r>
      <w:r>
        <w:t>‘</w:t>
      </w:r>
      <w:r w:rsidR="00A41C1E">
        <w:rPr>
          <w:b/>
        </w:rPr>
        <w:t>XX</w:t>
      </w:r>
      <w:r w:rsidR="00D66BED" w:rsidRPr="00D66BED">
        <w:rPr>
          <w:b/>
        </w:rPr>
        <w:t>_</w:t>
      </w:r>
      <w:r w:rsidRPr="00E83CC9">
        <w:rPr>
          <w:b/>
        </w:rPr>
        <w:t>SCREENNAME</w:t>
      </w:r>
      <w:r w:rsidRPr="00E83CC9">
        <w:t>,</w:t>
      </w:r>
      <w:r w:rsidR="003C3EFF">
        <w:t xml:space="preserve"> </w:t>
      </w:r>
      <w:r w:rsidR="00A41C1E">
        <w:t>xx</w:t>
      </w:r>
      <w:r>
        <w:t>.</w:t>
      </w:r>
      <w:r w:rsidRPr="00E83CC9">
        <w:rPr>
          <w:b/>
        </w:rPr>
        <w:t>SECTION</w:t>
      </w:r>
      <w:r>
        <w:t>.view</w:t>
      </w:r>
      <w:r w:rsidR="005C4690">
        <w:t>s</w:t>
      </w:r>
      <w:r>
        <w:t>.</w:t>
      </w:r>
      <w:r w:rsidRPr="00E83CC9">
        <w:rPr>
          <w:b/>
        </w:rPr>
        <w:t>SCREENNAME</w:t>
      </w:r>
      <w:r w:rsidRPr="00E83CC9">
        <w:t>);</w:t>
      </w:r>
    </w:p>
    <w:p w14:paraId="4A899928" w14:textId="77777777" w:rsidR="00E83CC9" w:rsidRPr="00E83CC9" w:rsidRDefault="00E83CC9" w:rsidP="00E83CC9"/>
    <w:p w14:paraId="66D3CA00" w14:textId="77777777" w:rsidR="006C015C" w:rsidRDefault="006C015C" w:rsidP="006C015C">
      <w:pPr>
        <w:pStyle w:val="Heading3"/>
      </w:pPr>
      <w:r>
        <w:t>All Items to be created during the init component method</w:t>
      </w:r>
    </w:p>
    <w:p w14:paraId="0AE0A2D7" w14:textId="510F4188" w:rsidR="006C015C" w:rsidRPr="0013232B" w:rsidRDefault="006E49CC" w:rsidP="006C015C">
      <w:pPr>
        <w:rPr>
          <w:b/>
        </w:rPr>
      </w:pPr>
      <w:r w:rsidRPr="0013232B">
        <w:rPr>
          <w:b/>
        </w:rPr>
        <w:t>Example</w:t>
      </w:r>
    </w:p>
    <w:p w14:paraId="78B7EF10" w14:textId="77777777" w:rsidR="006E49CC" w:rsidRDefault="006E49CC" w:rsidP="006E49CC">
      <w:r>
        <w:t xml:space="preserve">  initComponent : function() {</w:t>
      </w:r>
    </w:p>
    <w:p w14:paraId="7AE60C7A" w14:textId="186A015D" w:rsidR="006E49CC" w:rsidRPr="00EE6A49" w:rsidRDefault="006E49CC" w:rsidP="006E49CC">
      <w:pPr>
        <w:rPr>
          <w:sz w:val="22"/>
        </w:rPr>
      </w:pPr>
      <w:r>
        <w:t xml:space="preserve">    </w:t>
      </w:r>
      <w:r w:rsidRPr="00EE6A49">
        <w:rPr>
          <w:sz w:val="22"/>
        </w:rPr>
        <w:t>Ext.apply(this, {</w:t>
      </w:r>
    </w:p>
    <w:p w14:paraId="3CDF0428" w14:textId="2D63FA50" w:rsidR="006E49CC" w:rsidRPr="00EE6A49" w:rsidRDefault="006E49CC" w:rsidP="006E49CC">
      <w:pPr>
        <w:rPr>
          <w:sz w:val="22"/>
        </w:rPr>
      </w:pPr>
      <w:r w:rsidRPr="00EE6A49">
        <w:rPr>
          <w:sz w:val="22"/>
        </w:rPr>
        <w:t xml:space="preserve">      items : []</w:t>
      </w:r>
    </w:p>
    <w:p w14:paraId="52AF4660" w14:textId="77777777" w:rsidR="006E49CC" w:rsidRPr="00EE6A49" w:rsidRDefault="006E49CC" w:rsidP="006E49CC">
      <w:pPr>
        <w:rPr>
          <w:sz w:val="22"/>
        </w:rPr>
      </w:pPr>
      <w:r w:rsidRPr="00EE6A49">
        <w:rPr>
          <w:sz w:val="22"/>
        </w:rPr>
        <w:t xml:space="preserve">    });</w:t>
      </w:r>
    </w:p>
    <w:p w14:paraId="292BB488" w14:textId="13A4E0A6" w:rsidR="006E49CC" w:rsidRDefault="006E49CC" w:rsidP="006E49CC">
      <w:r>
        <w:t xml:space="preserve">   </w:t>
      </w:r>
      <w:r w:rsidR="009D63C2">
        <w:t xml:space="preserve"> </w:t>
      </w:r>
      <w:r w:rsidR="00B32D4F">
        <w:t>xx</w:t>
      </w:r>
      <w:r>
        <w:t>.</w:t>
      </w:r>
      <w:r w:rsidRPr="00E83CC9">
        <w:rPr>
          <w:b/>
        </w:rPr>
        <w:t>SECTION</w:t>
      </w:r>
      <w:r>
        <w:t>.view</w:t>
      </w:r>
      <w:r w:rsidR="00107915">
        <w:t>s</w:t>
      </w:r>
      <w:r>
        <w:t>.</w:t>
      </w:r>
      <w:r w:rsidRPr="00E83CC9">
        <w:rPr>
          <w:b/>
        </w:rPr>
        <w:t>SCREENNAME</w:t>
      </w:r>
      <w:r>
        <w:t>.superclass.initComponent.apply(this, arguments);</w:t>
      </w:r>
    </w:p>
    <w:p w14:paraId="2A31BC3D" w14:textId="0CB98F37" w:rsidR="006E49CC" w:rsidRPr="006C015C" w:rsidRDefault="006E49CC" w:rsidP="006E49CC">
      <w:r>
        <w:t xml:space="preserve">  },</w:t>
      </w:r>
    </w:p>
    <w:p w14:paraId="518AA543" w14:textId="77777777" w:rsidR="009E3301" w:rsidRPr="009E3301" w:rsidRDefault="009E3301" w:rsidP="009E3301"/>
    <w:p w14:paraId="6D44C55D" w14:textId="77777777" w:rsidR="009E3301" w:rsidRDefault="009E3301"/>
    <w:p w14:paraId="0387C90E" w14:textId="77777777" w:rsidR="00DD3CA0" w:rsidRDefault="00DD3CA0"/>
    <w:p w14:paraId="537927F0" w14:textId="30CE6606" w:rsidR="009E3301" w:rsidRDefault="009E3301" w:rsidP="001F44AD">
      <w:pPr>
        <w:pStyle w:val="Heading2"/>
      </w:pPr>
      <w:r>
        <w:t>Component Naming (id)</w:t>
      </w:r>
    </w:p>
    <w:p w14:paraId="50075925" w14:textId="3E04DA1A" w:rsidR="001F44AD" w:rsidRDefault="001F44AD" w:rsidP="009E3301">
      <w:pPr>
        <w:pStyle w:val="Heading3"/>
      </w:pPr>
      <w:r>
        <w:t>All components must be named</w:t>
      </w:r>
      <w:r w:rsidR="00066337">
        <w:t xml:space="preserve"> (uniquely)</w:t>
      </w:r>
    </w:p>
    <w:p w14:paraId="52FF0AFB" w14:textId="1781ACB5" w:rsidR="00855E31" w:rsidRDefault="00855E31" w:rsidP="00855E31">
      <w:r>
        <w:t xml:space="preserve">With the id parameter. </w:t>
      </w:r>
    </w:p>
    <w:p w14:paraId="63D94297" w14:textId="77777777" w:rsidR="00855E31" w:rsidRDefault="00855E31" w:rsidP="00855E31"/>
    <w:p w14:paraId="20DC8209" w14:textId="7688D18C" w:rsidR="00855E31" w:rsidRDefault="00066337" w:rsidP="00855E31">
      <w:r>
        <w:t xml:space="preserve">Convention: </w:t>
      </w:r>
      <w:r w:rsidR="00855E31">
        <w:t>ABC_DEF</w:t>
      </w:r>
    </w:p>
    <w:p w14:paraId="79DBEA4E" w14:textId="04B8BBAF" w:rsidR="00066337" w:rsidRPr="00855E31" w:rsidRDefault="00066337" w:rsidP="00855E31">
      <w:r>
        <w:t>Example USER_FNAME</w:t>
      </w:r>
    </w:p>
    <w:p w14:paraId="792CC03B" w14:textId="77777777" w:rsidR="009E3301" w:rsidRPr="009E3301" w:rsidRDefault="009E3301" w:rsidP="009E3301"/>
    <w:p w14:paraId="4E393B8B" w14:textId="77777777" w:rsidR="009E3301" w:rsidRDefault="009E3301" w:rsidP="009E3301"/>
    <w:p w14:paraId="04AE2C06" w14:textId="77777777" w:rsidR="009E3301" w:rsidRDefault="009E3301" w:rsidP="009E3301"/>
    <w:p w14:paraId="28DBA491" w14:textId="77777777" w:rsidR="009E3301" w:rsidRPr="009E3301" w:rsidRDefault="009E3301" w:rsidP="009E3301"/>
    <w:p w14:paraId="4F4FCFA5" w14:textId="43DDDCD0" w:rsidR="006C015C" w:rsidRDefault="006C015C" w:rsidP="001F44AD">
      <w:pPr>
        <w:pStyle w:val="Heading2"/>
      </w:pPr>
      <w:r>
        <w:t>Styling</w:t>
      </w:r>
    </w:p>
    <w:p w14:paraId="15E479AE" w14:textId="1A5DF626" w:rsidR="001F44AD" w:rsidRDefault="001F44AD" w:rsidP="006C015C">
      <w:pPr>
        <w:pStyle w:val="Heading3"/>
      </w:pPr>
      <w:r>
        <w:t>Minimal CSS to be used</w:t>
      </w:r>
    </w:p>
    <w:p w14:paraId="1D835AF1" w14:textId="1A71A89A" w:rsidR="009A0DAD" w:rsidRPr="009A0DAD" w:rsidRDefault="009A0DAD" w:rsidP="009A0DAD">
      <w:r>
        <w:t>Not an HTML app. Use Sencha touch layouts and components where possible.</w:t>
      </w:r>
    </w:p>
    <w:p w14:paraId="5DF1A543" w14:textId="4AF5FCCA" w:rsidR="001F44AD" w:rsidRDefault="001F44AD" w:rsidP="006C015C">
      <w:pPr>
        <w:pStyle w:val="Heading3"/>
      </w:pPr>
      <w:r>
        <w:t xml:space="preserve">Padding to be applied in </w:t>
      </w:r>
      <w:r w:rsidR="009A0DAD">
        <w:t>components</w:t>
      </w:r>
    </w:p>
    <w:p w14:paraId="3DF3BF12" w14:textId="59EFB6C2" w:rsidR="009A0DAD" w:rsidRPr="009A0DAD" w:rsidRDefault="009A0DAD" w:rsidP="009A0DAD">
      <w:r>
        <w:t>Used only when necessary.</w:t>
      </w:r>
    </w:p>
    <w:p w14:paraId="58E7059C" w14:textId="70C27DB2" w:rsidR="001F44AD" w:rsidRDefault="001F44AD" w:rsidP="006C015C">
      <w:pPr>
        <w:pStyle w:val="Heading3"/>
      </w:pPr>
      <w:r>
        <w:t>Minimal use of hard coded width and height</w:t>
      </w:r>
    </w:p>
    <w:p w14:paraId="155DD63E" w14:textId="3D332B29" w:rsidR="009A0DAD" w:rsidRDefault="009A0DAD" w:rsidP="009A0DAD">
      <w:r>
        <w:t>Only for fixed width components.</w:t>
      </w:r>
    </w:p>
    <w:p w14:paraId="4BF0C823" w14:textId="6F3AC8B8" w:rsidR="009A0DAD" w:rsidRDefault="009A0DAD" w:rsidP="009A0DAD">
      <w:pPr>
        <w:pStyle w:val="Heading3"/>
      </w:pPr>
      <w:r>
        <w:t>Use low cost components</w:t>
      </w:r>
    </w:p>
    <w:p w14:paraId="6F0BA885" w14:textId="55C78CF9" w:rsidR="009A0DAD" w:rsidRPr="009A0DAD" w:rsidRDefault="009A0DAD" w:rsidP="009A0DAD">
      <w:r>
        <w:t>Use simpler layout components over heavier components to achieve layout.</w:t>
      </w:r>
    </w:p>
    <w:p w14:paraId="72FF2778" w14:textId="77777777" w:rsidR="009E3301" w:rsidRPr="009E3301" w:rsidRDefault="009E3301" w:rsidP="009E3301"/>
    <w:p w14:paraId="21B8DE7B" w14:textId="77777777" w:rsidR="001F44AD" w:rsidRPr="001F44AD" w:rsidRDefault="001F44AD" w:rsidP="001F44AD"/>
    <w:p w14:paraId="70470211" w14:textId="77777777" w:rsidR="0094410A" w:rsidRDefault="0094410A" w:rsidP="0094410A"/>
    <w:p w14:paraId="72EFD021" w14:textId="77777777" w:rsidR="002C7DA4" w:rsidRDefault="002C7DA4" w:rsidP="006C015C"/>
    <w:p w14:paraId="7A64BDE0" w14:textId="5CD421FB" w:rsidR="00B408DB" w:rsidRPr="00B408DB" w:rsidRDefault="00B408DB" w:rsidP="00B408DB"/>
    <w:sectPr w:rsidR="00B408DB" w:rsidRPr="00B408DB" w:rsidSect="00784643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C47ABA"/>
    <w:multiLevelType w:val="hybridMultilevel"/>
    <w:tmpl w:val="028AE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22787A"/>
    <w:multiLevelType w:val="hybridMultilevel"/>
    <w:tmpl w:val="54C0D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0101D9"/>
    <w:multiLevelType w:val="hybridMultilevel"/>
    <w:tmpl w:val="1B64414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252371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>
    <w:nsid w:val="715C1F5F"/>
    <w:multiLevelType w:val="hybridMultilevel"/>
    <w:tmpl w:val="566A89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attachedTemplate r:id="rId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492"/>
    <w:rsid w:val="00066337"/>
    <w:rsid w:val="00107915"/>
    <w:rsid w:val="0013232B"/>
    <w:rsid w:val="001F44AD"/>
    <w:rsid w:val="00244D9B"/>
    <w:rsid w:val="00254A9E"/>
    <w:rsid w:val="002B6BEA"/>
    <w:rsid w:val="002C7DA4"/>
    <w:rsid w:val="002E64BC"/>
    <w:rsid w:val="00307197"/>
    <w:rsid w:val="003B3E56"/>
    <w:rsid w:val="003B6F52"/>
    <w:rsid w:val="003C3EFF"/>
    <w:rsid w:val="003F23E7"/>
    <w:rsid w:val="004140B4"/>
    <w:rsid w:val="004A60B3"/>
    <w:rsid w:val="004A6915"/>
    <w:rsid w:val="004C046F"/>
    <w:rsid w:val="004C3EC3"/>
    <w:rsid w:val="004E3C16"/>
    <w:rsid w:val="0051025E"/>
    <w:rsid w:val="00533109"/>
    <w:rsid w:val="005631B4"/>
    <w:rsid w:val="005C4690"/>
    <w:rsid w:val="005F0361"/>
    <w:rsid w:val="005F5B09"/>
    <w:rsid w:val="00605B9D"/>
    <w:rsid w:val="006763A7"/>
    <w:rsid w:val="00694976"/>
    <w:rsid w:val="006C015C"/>
    <w:rsid w:val="006E49CC"/>
    <w:rsid w:val="0077159C"/>
    <w:rsid w:val="00782C2B"/>
    <w:rsid w:val="00784643"/>
    <w:rsid w:val="00855E31"/>
    <w:rsid w:val="008611D1"/>
    <w:rsid w:val="00897369"/>
    <w:rsid w:val="00917222"/>
    <w:rsid w:val="0094410A"/>
    <w:rsid w:val="00944F23"/>
    <w:rsid w:val="00962B86"/>
    <w:rsid w:val="00966D62"/>
    <w:rsid w:val="009A0DAD"/>
    <w:rsid w:val="009D63C2"/>
    <w:rsid w:val="009E3301"/>
    <w:rsid w:val="00A41C1E"/>
    <w:rsid w:val="00AD5720"/>
    <w:rsid w:val="00B32D4F"/>
    <w:rsid w:val="00B408DB"/>
    <w:rsid w:val="00B51EC4"/>
    <w:rsid w:val="00BF0B8B"/>
    <w:rsid w:val="00C531E5"/>
    <w:rsid w:val="00C86261"/>
    <w:rsid w:val="00CF7A6A"/>
    <w:rsid w:val="00D66BED"/>
    <w:rsid w:val="00DA37A2"/>
    <w:rsid w:val="00DB7AAC"/>
    <w:rsid w:val="00DD178C"/>
    <w:rsid w:val="00DD3CA0"/>
    <w:rsid w:val="00E33AF6"/>
    <w:rsid w:val="00E51492"/>
    <w:rsid w:val="00E83CC9"/>
    <w:rsid w:val="00ED3DA0"/>
    <w:rsid w:val="00EE6A49"/>
    <w:rsid w:val="00F10565"/>
    <w:rsid w:val="00F555C5"/>
    <w:rsid w:val="00F55D27"/>
    <w:rsid w:val="00FA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E87C2A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E56"/>
    <w:pPr>
      <w:keepNext/>
      <w:keepLines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E56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E56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410A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565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565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565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565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565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4B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B3E56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3E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3E5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94410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4410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5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56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56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56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5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E56"/>
    <w:pPr>
      <w:keepNext/>
      <w:keepLines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E56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3E56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410A"/>
    <w:pPr>
      <w:keepNext/>
      <w:keepLines/>
      <w:numPr>
        <w:ilvl w:val="3"/>
        <w:numId w:val="4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565"/>
    <w:pPr>
      <w:keepNext/>
      <w:keepLines/>
      <w:numPr>
        <w:ilvl w:val="4"/>
        <w:numId w:val="4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565"/>
    <w:pPr>
      <w:keepNext/>
      <w:keepLines/>
      <w:numPr>
        <w:ilvl w:val="5"/>
        <w:numId w:val="4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565"/>
    <w:pPr>
      <w:keepNext/>
      <w:keepLines/>
      <w:numPr>
        <w:ilvl w:val="6"/>
        <w:numId w:val="4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565"/>
    <w:pPr>
      <w:keepNext/>
      <w:keepLines/>
      <w:numPr>
        <w:ilvl w:val="7"/>
        <w:numId w:val="4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565"/>
    <w:pPr>
      <w:keepNext/>
      <w:keepLines/>
      <w:numPr>
        <w:ilvl w:val="8"/>
        <w:numId w:val="4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4B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B3E56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3E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3E5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94410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4410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56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56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56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56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56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ryanhenderson:Library:Application%20Support:Microsoft:Office:User%20Templates:My%20Templates:Tech%20Spe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Tech Spec.dotx</Template>
  <TotalTime>87</TotalTime>
  <Pages>4</Pages>
  <Words>408</Words>
  <Characters>2329</Characters>
  <Application>Microsoft Macintosh Word</Application>
  <DocSecurity>0</DocSecurity>
  <Lines>19</Lines>
  <Paragraphs>5</Paragraphs>
  <ScaleCrop>false</ScaleCrop>
  <Company>88 Creative Pty Ltd</Company>
  <LinksUpToDate>false</LinksUpToDate>
  <CharactersWithSpaces>2732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Henderson</dc:creator>
  <cp:keywords/>
  <dc:description/>
  <cp:lastModifiedBy>Ryan Henderson</cp:lastModifiedBy>
  <cp:revision>57</cp:revision>
  <dcterms:created xsi:type="dcterms:W3CDTF">2011-06-21T02:56:00Z</dcterms:created>
  <dcterms:modified xsi:type="dcterms:W3CDTF">2011-06-24T00:48:00Z</dcterms:modified>
</cp:coreProperties>
</file>